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B77" w:rsidRDefault="00AE5B77">
      <w:r>
        <w:t xml:space="preserve">     </w:t>
      </w:r>
      <w:r w:rsidR="009A4114">
        <w:rPr>
          <w:noProof/>
          <w:lang w:val="en-IN" w:eastAsia="en-IN"/>
        </w:rPr>
        <w:drawing>
          <wp:inline distT="0" distB="0" distL="0" distR="0">
            <wp:extent cx="6924675" cy="419100"/>
            <wp:effectExtent l="19050" t="0" r="9525" b="0"/>
            <wp:docPr id="1" name="Picture 3" descr="Description: I:\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I:\image001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X="396" w:tblpY="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327"/>
        <w:gridCol w:w="2983"/>
        <w:gridCol w:w="738"/>
        <w:gridCol w:w="1235"/>
        <w:gridCol w:w="3625"/>
      </w:tblGrid>
      <w:tr w:rsidR="00B44002" w:rsidRPr="009D31B4" w:rsidTr="00AE5B77">
        <w:trPr>
          <w:trHeight w:val="515"/>
        </w:trPr>
        <w:tc>
          <w:tcPr>
            <w:tcW w:w="2327" w:type="dxa"/>
            <w:shd w:val="clear" w:color="auto" w:fill="E6E6E6"/>
            <w:vAlign w:val="center"/>
          </w:tcPr>
          <w:p w:rsidR="00B44002" w:rsidRPr="009D31B4" w:rsidRDefault="0017656A" w:rsidP="00B44002">
            <w:pPr>
              <w:spacing w:before="60" w:after="60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Designation</w:t>
            </w:r>
          </w:p>
        </w:tc>
        <w:tc>
          <w:tcPr>
            <w:tcW w:w="2983" w:type="dxa"/>
            <w:vAlign w:val="center"/>
          </w:tcPr>
          <w:p w:rsidR="00B44002" w:rsidRPr="009D31B4" w:rsidRDefault="008E44EE" w:rsidP="00A80146">
            <w:pPr>
              <w:pStyle w:val="NormalDS"/>
              <w:spacing w:after="0"/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 w:eastAsia="en-GB"/>
              </w:rPr>
              <w:t xml:space="preserve">Assistant </w:t>
            </w:r>
            <w:r w:rsidR="00431A19">
              <w:rPr>
                <w:rFonts w:ascii="Calibri" w:hAnsi="Calibri" w:cs="Arial"/>
                <w:sz w:val="22"/>
                <w:szCs w:val="22"/>
                <w:lang w:val="en-GB" w:eastAsia="en-GB"/>
              </w:rPr>
              <w:t xml:space="preserve">Manager- </w:t>
            </w:r>
            <w:r w:rsidR="0082029A">
              <w:rPr>
                <w:rFonts w:ascii="Calibri" w:hAnsi="Calibri" w:cs="Arial"/>
                <w:sz w:val="22"/>
                <w:szCs w:val="22"/>
                <w:lang w:val="en-GB" w:eastAsia="en-GB"/>
              </w:rPr>
              <w:t>Financial Analyst</w:t>
            </w:r>
          </w:p>
        </w:tc>
        <w:tc>
          <w:tcPr>
            <w:tcW w:w="1973" w:type="dxa"/>
            <w:gridSpan w:val="2"/>
            <w:shd w:val="clear" w:color="auto" w:fill="E6E6E6"/>
            <w:vAlign w:val="center"/>
          </w:tcPr>
          <w:p w:rsidR="00B44002" w:rsidRPr="009D31B4" w:rsidRDefault="00B44002" w:rsidP="00B44002">
            <w:pPr>
              <w:spacing w:before="60" w:after="60"/>
              <w:ind w:left="37"/>
              <w:rPr>
                <w:rFonts w:ascii="Calibri" w:hAnsi="Calibri" w:cs="Arial"/>
                <w:b/>
                <w:sz w:val="22"/>
                <w:szCs w:val="22"/>
              </w:rPr>
            </w:pPr>
            <w:r w:rsidRPr="009D31B4">
              <w:rPr>
                <w:rFonts w:ascii="Calibri" w:hAnsi="Calibri" w:cs="Arial"/>
                <w:b/>
                <w:sz w:val="22"/>
                <w:szCs w:val="22"/>
              </w:rPr>
              <w:t>Department</w:t>
            </w:r>
          </w:p>
        </w:tc>
        <w:tc>
          <w:tcPr>
            <w:tcW w:w="3625" w:type="dxa"/>
            <w:vAlign w:val="center"/>
          </w:tcPr>
          <w:p w:rsidR="00B44002" w:rsidRPr="009D31B4" w:rsidRDefault="0082029A" w:rsidP="00A80146">
            <w:pPr>
              <w:pStyle w:val="NormalDS"/>
              <w:spacing w:after="0"/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 w:eastAsia="en-GB"/>
              </w:rPr>
              <w:t>Corporate Finance</w:t>
            </w:r>
          </w:p>
        </w:tc>
      </w:tr>
      <w:tr w:rsidR="00B44002" w:rsidRPr="009D31B4" w:rsidTr="00AE5B77">
        <w:trPr>
          <w:trHeight w:hRule="exact" w:val="482"/>
        </w:trPr>
        <w:tc>
          <w:tcPr>
            <w:tcW w:w="2327" w:type="dxa"/>
            <w:shd w:val="clear" w:color="auto" w:fill="E6E6E6"/>
            <w:vAlign w:val="center"/>
          </w:tcPr>
          <w:p w:rsidR="00B44002" w:rsidRPr="009D31B4" w:rsidRDefault="00B44002" w:rsidP="00B44002">
            <w:pPr>
              <w:spacing w:before="60" w:after="60"/>
              <w:rPr>
                <w:rFonts w:ascii="Calibri" w:hAnsi="Calibri" w:cs="Arial"/>
                <w:b/>
                <w:sz w:val="22"/>
                <w:szCs w:val="22"/>
              </w:rPr>
            </w:pPr>
            <w:r w:rsidRPr="009D31B4">
              <w:rPr>
                <w:rFonts w:ascii="Calibri" w:hAnsi="Calibri" w:cs="Arial"/>
                <w:b/>
                <w:sz w:val="22"/>
                <w:szCs w:val="22"/>
              </w:rPr>
              <w:t>Location</w:t>
            </w:r>
          </w:p>
        </w:tc>
        <w:tc>
          <w:tcPr>
            <w:tcW w:w="2983" w:type="dxa"/>
            <w:vAlign w:val="center"/>
          </w:tcPr>
          <w:p w:rsidR="00B44002" w:rsidRPr="009D31B4" w:rsidRDefault="0082029A" w:rsidP="0082029A">
            <w:pPr>
              <w:pStyle w:val="NormalDS"/>
              <w:spacing w:after="0"/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 w:eastAsia="en-GB"/>
              </w:rPr>
              <w:t>Noida Sector-62</w:t>
            </w:r>
          </w:p>
        </w:tc>
        <w:tc>
          <w:tcPr>
            <w:tcW w:w="1973" w:type="dxa"/>
            <w:gridSpan w:val="2"/>
            <w:shd w:val="clear" w:color="auto" w:fill="E6E6E6"/>
            <w:vAlign w:val="center"/>
          </w:tcPr>
          <w:p w:rsidR="00B44002" w:rsidRPr="009D31B4" w:rsidRDefault="00B44002" w:rsidP="00B44002">
            <w:pPr>
              <w:spacing w:before="60" w:after="60"/>
              <w:ind w:left="37"/>
              <w:rPr>
                <w:rFonts w:ascii="Calibri" w:hAnsi="Calibri" w:cs="Arial"/>
                <w:b/>
                <w:sz w:val="22"/>
                <w:szCs w:val="22"/>
              </w:rPr>
            </w:pPr>
            <w:r w:rsidRPr="009D31B4">
              <w:rPr>
                <w:rFonts w:ascii="Calibri" w:hAnsi="Calibri" w:cs="Arial"/>
                <w:b/>
                <w:sz w:val="22"/>
                <w:szCs w:val="22"/>
              </w:rPr>
              <w:t>Brand Remit</w:t>
            </w:r>
          </w:p>
        </w:tc>
        <w:tc>
          <w:tcPr>
            <w:tcW w:w="3625" w:type="dxa"/>
            <w:vAlign w:val="center"/>
          </w:tcPr>
          <w:p w:rsidR="00B44002" w:rsidRPr="009D31B4" w:rsidRDefault="00B44002" w:rsidP="00A80146">
            <w:pPr>
              <w:pStyle w:val="NormalDS"/>
              <w:spacing w:after="0"/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</w:p>
        </w:tc>
      </w:tr>
      <w:tr w:rsidR="00B44002" w:rsidRPr="009D31B4" w:rsidTr="00AE5B77">
        <w:trPr>
          <w:trHeight w:hRule="exact" w:val="622"/>
        </w:trPr>
        <w:tc>
          <w:tcPr>
            <w:tcW w:w="2327" w:type="dxa"/>
            <w:shd w:val="clear" w:color="auto" w:fill="E6E6E6"/>
            <w:vAlign w:val="center"/>
          </w:tcPr>
          <w:p w:rsidR="00B44002" w:rsidRPr="009D31B4" w:rsidRDefault="00B44002" w:rsidP="00B44002">
            <w:pPr>
              <w:spacing w:before="60" w:after="60"/>
              <w:rPr>
                <w:rFonts w:ascii="Calibri" w:hAnsi="Calibri" w:cs="Arial"/>
                <w:b/>
                <w:sz w:val="22"/>
                <w:szCs w:val="22"/>
              </w:rPr>
            </w:pPr>
            <w:r w:rsidRPr="009D31B4">
              <w:rPr>
                <w:rFonts w:ascii="Calibri" w:hAnsi="Calibri" w:cs="Arial"/>
                <w:b/>
                <w:sz w:val="22"/>
                <w:szCs w:val="22"/>
              </w:rPr>
              <w:t>Reports to</w:t>
            </w:r>
          </w:p>
        </w:tc>
        <w:tc>
          <w:tcPr>
            <w:tcW w:w="2983" w:type="dxa"/>
            <w:vAlign w:val="center"/>
          </w:tcPr>
          <w:p w:rsidR="00B44002" w:rsidRPr="009D31B4" w:rsidRDefault="00F15B23" w:rsidP="006F479B">
            <w:pPr>
              <w:pStyle w:val="NormalDS"/>
              <w:spacing w:after="0"/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 w:eastAsia="en-GB"/>
              </w:rPr>
              <w:t>Manager</w:t>
            </w:r>
            <w:r w:rsidR="002A4899">
              <w:rPr>
                <w:rFonts w:ascii="Calibri" w:hAnsi="Calibri" w:cs="Arial"/>
                <w:sz w:val="22"/>
                <w:szCs w:val="22"/>
                <w:lang w:val="en-GB" w:eastAsia="en-GB"/>
              </w:rPr>
              <w:t>/Sr. Manager Financial Analyst</w:t>
            </w:r>
          </w:p>
        </w:tc>
        <w:tc>
          <w:tcPr>
            <w:tcW w:w="1973" w:type="dxa"/>
            <w:gridSpan w:val="2"/>
            <w:shd w:val="clear" w:color="auto" w:fill="E6E6E6"/>
            <w:vAlign w:val="center"/>
          </w:tcPr>
          <w:p w:rsidR="00B44002" w:rsidRPr="009D31B4" w:rsidRDefault="00B44002" w:rsidP="00B44002">
            <w:pPr>
              <w:spacing w:before="60" w:after="60"/>
              <w:rPr>
                <w:rFonts w:ascii="Calibri" w:hAnsi="Calibri" w:cs="Arial"/>
                <w:b/>
                <w:sz w:val="22"/>
                <w:szCs w:val="22"/>
              </w:rPr>
            </w:pPr>
            <w:r w:rsidRPr="009D31B4">
              <w:rPr>
                <w:rFonts w:ascii="Calibri" w:hAnsi="Calibri" w:cs="Arial"/>
                <w:b/>
                <w:sz w:val="22"/>
                <w:szCs w:val="22"/>
              </w:rPr>
              <w:t>Current Level / Grade</w:t>
            </w:r>
          </w:p>
        </w:tc>
        <w:tc>
          <w:tcPr>
            <w:tcW w:w="3625" w:type="dxa"/>
            <w:vAlign w:val="center"/>
          </w:tcPr>
          <w:p w:rsidR="00B44002" w:rsidRPr="009D31B4" w:rsidRDefault="00F15B23" w:rsidP="00F15B23">
            <w:pPr>
              <w:pStyle w:val="NormalDS"/>
              <w:spacing w:after="0"/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 w:eastAsia="en-GB"/>
              </w:rPr>
              <w:t>DM / M</w:t>
            </w:r>
          </w:p>
        </w:tc>
      </w:tr>
      <w:tr w:rsidR="00B44002" w:rsidRPr="009D31B4" w:rsidTr="00AE5B77">
        <w:trPr>
          <w:trHeight w:val="872"/>
        </w:trPr>
        <w:tc>
          <w:tcPr>
            <w:tcW w:w="2327" w:type="dxa"/>
            <w:shd w:val="clear" w:color="auto" w:fill="E6E6E6"/>
            <w:vAlign w:val="center"/>
          </w:tcPr>
          <w:p w:rsidR="00B44002" w:rsidRPr="009D31B4" w:rsidRDefault="00B44002" w:rsidP="00B44002">
            <w:pPr>
              <w:spacing w:before="60" w:after="60"/>
              <w:rPr>
                <w:rFonts w:ascii="Calibri" w:hAnsi="Calibri" w:cs="Arial"/>
                <w:b/>
                <w:sz w:val="22"/>
                <w:szCs w:val="22"/>
              </w:rPr>
            </w:pPr>
            <w:r w:rsidRPr="009D31B4">
              <w:rPr>
                <w:rFonts w:ascii="Calibri" w:hAnsi="Calibri" w:cs="Arial"/>
                <w:b/>
                <w:sz w:val="22"/>
                <w:szCs w:val="22"/>
              </w:rPr>
              <w:t>Job Purpose</w:t>
            </w:r>
          </w:p>
        </w:tc>
        <w:tc>
          <w:tcPr>
            <w:tcW w:w="8581" w:type="dxa"/>
            <w:gridSpan w:val="4"/>
          </w:tcPr>
          <w:p w:rsidR="007F0426" w:rsidRDefault="007F0426" w:rsidP="00BA6AA3">
            <w:pPr>
              <w:pStyle w:val="NormalDS"/>
              <w:spacing w:after="0"/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</w:p>
          <w:p w:rsidR="00B44002" w:rsidRPr="009D31B4" w:rsidRDefault="0082029A" w:rsidP="00F15B23">
            <w:pPr>
              <w:pStyle w:val="NormalDS"/>
              <w:spacing w:after="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Financial </w:t>
            </w:r>
            <w:r w:rsidR="00F15B23">
              <w:rPr>
                <w:rFonts w:ascii="Calibri" w:hAnsi="Calibri" w:cs="Arial"/>
                <w:sz w:val="22"/>
                <w:szCs w:val="22"/>
              </w:rPr>
              <w:t>P</w:t>
            </w:r>
            <w:r>
              <w:rPr>
                <w:rFonts w:ascii="Calibri" w:hAnsi="Calibri" w:cs="Arial"/>
                <w:sz w:val="22"/>
                <w:szCs w:val="22"/>
              </w:rPr>
              <w:t>lanning</w:t>
            </w:r>
            <w:r w:rsidR="00F15B23">
              <w:rPr>
                <w:rFonts w:ascii="Calibri" w:hAnsi="Calibri" w:cs="Arial"/>
                <w:sz w:val="22"/>
                <w:szCs w:val="22"/>
              </w:rPr>
              <w:t>,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F15B23">
              <w:rPr>
                <w:rFonts w:ascii="Calibri" w:hAnsi="Calibri" w:cs="Arial"/>
                <w:sz w:val="22"/>
                <w:szCs w:val="22"/>
              </w:rPr>
              <w:t>B</w:t>
            </w:r>
            <w:r>
              <w:rPr>
                <w:rFonts w:ascii="Calibri" w:hAnsi="Calibri" w:cs="Arial"/>
                <w:sz w:val="22"/>
                <w:szCs w:val="22"/>
              </w:rPr>
              <w:t xml:space="preserve">udgeting and </w:t>
            </w:r>
            <w:r w:rsidR="00F15B23">
              <w:rPr>
                <w:rFonts w:ascii="Calibri" w:hAnsi="Calibri" w:cs="Arial"/>
                <w:sz w:val="22"/>
                <w:szCs w:val="22"/>
              </w:rPr>
              <w:t>Analysi</w:t>
            </w:r>
            <w:r>
              <w:rPr>
                <w:rFonts w:ascii="Calibri" w:hAnsi="Calibri" w:cs="Arial"/>
                <w:sz w:val="22"/>
                <w:szCs w:val="22"/>
              </w:rPr>
              <w:t>s.</w:t>
            </w:r>
          </w:p>
        </w:tc>
      </w:tr>
      <w:tr w:rsidR="00B44002" w:rsidRPr="009D31B4" w:rsidTr="00AE5B77">
        <w:trPr>
          <w:trHeight w:val="530"/>
        </w:trPr>
        <w:tc>
          <w:tcPr>
            <w:tcW w:w="10908" w:type="dxa"/>
            <w:gridSpan w:val="5"/>
            <w:tcBorders>
              <w:bottom w:val="single" w:sz="4" w:space="0" w:color="auto"/>
            </w:tcBorders>
            <w:shd w:val="clear" w:color="auto" w:fill="E6E6E6"/>
          </w:tcPr>
          <w:p w:rsidR="00B44002" w:rsidRPr="009D31B4" w:rsidRDefault="00B44002" w:rsidP="00B44002">
            <w:pPr>
              <w:spacing w:before="60" w:after="60"/>
              <w:rPr>
                <w:rFonts w:ascii="Calibri" w:hAnsi="Calibri" w:cs="Arial"/>
                <w:b/>
                <w:sz w:val="22"/>
                <w:szCs w:val="22"/>
              </w:rPr>
            </w:pPr>
            <w:r w:rsidRPr="009D31B4">
              <w:rPr>
                <w:rFonts w:ascii="Calibri" w:hAnsi="Calibri" w:cs="Arial"/>
                <w:b/>
                <w:sz w:val="22"/>
                <w:szCs w:val="22"/>
              </w:rPr>
              <w:t>Key Accountabilities/Responsibilities</w:t>
            </w:r>
          </w:p>
        </w:tc>
      </w:tr>
      <w:tr w:rsidR="00B44002" w:rsidRPr="009D31B4" w:rsidTr="00AE5B77">
        <w:trPr>
          <w:trHeight w:hRule="exact" w:val="5497"/>
        </w:trPr>
        <w:tc>
          <w:tcPr>
            <w:tcW w:w="1090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FA0CC6" w:rsidRDefault="00FA0CC6" w:rsidP="007F0426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  <w:p w:rsidR="0082029A" w:rsidRDefault="0082029A" w:rsidP="0082029A">
            <w:pPr>
              <w:pStyle w:val="ListParagraph"/>
              <w:ind w:hanging="360"/>
              <w:rPr>
                <w:lang w:val="en-US"/>
              </w:rPr>
            </w:pPr>
            <w:r>
              <w:t>1.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       </w:t>
            </w:r>
            <w:r>
              <w:t>Analyze data and Spell put action Points</w:t>
            </w:r>
          </w:p>
          <w:p w:rsidR="0082029A" w:rsidRDefault="0082029A" w:rsidP="0082029A">
            <w:pPr>
              <w:pStyle w:val="ListParagraph"/>
              <w:ind w:left="1440" w:hanging="360"/>
              <w:rPr>
                <w:lang w:val="en-US"/>
              </w:rPr>
            </w:pPr>
            <w:r>
              <w:t>a.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       </w:t>
            </w:r>
            <w:r w:rsidR="005C3316">
              <w:t>Sales and Returns</w:t>
            </w:r>
          </w:p>
          <w:p w:rsidR="0082029A" w:rsidRDefault="0082029A" w:rsidP="0082029A">
            <w:pPr>
              <w:pStyle w:val="ListParagraph"/>
              <w:ind w:left="2160" w:hanging="180"/>
              <w:rPr>
                <w:lang w:val="en-US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                                                              </w:t>
            </w:r>
            <w:r>
              <w:t>i.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      </w:t>
            </w:r>
            <w:r>
              <w:t>by Geography</w:t>
            </w:r>
          </w:p>
          <w:p w:rsidR="0082029A" w:rsidRDefault="0082029A" w:rsidP="0082029A">
            <w:pPr>
              <w:pStyle w:val="ListParagraph"/>
              <w:ind w:left="2160" w:hanging="180"/>
              <w:rPr>
                <w:lang w:val="en-US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                                                            </w:t>
            </w:r>
            <w:r>
              <w:t>ii.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      </w:t>
            </w:r>
            <w:r>
              <w:t xml:space="preserve">By division/ Discipline </w:t>
            </w:r>
          </w:p>
          <w:p w:rsidR="0082029A" w:rsidRDefault="0082029A" w:rsidP="0082029A">
            <w:pPr>
              <w:pStyle w:val="ListParagraph"/>
              <w:ind w:left="2160" w:hanging="180"/>
              <w:rPr>
                <w:lang w:val="en-US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                                                          </w:t>
            </w:r>
            <w:r>
              <w:t>iii.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      </w:t>
            </w:r>
            <w:r>
              <w:t>By Distributor</w:t>
            </w:r>
          </w:p>
          <w:p w:rsidR="0082029A" w:rsidRDefault="0082029A" w:rsidP="0082029A">
            <w:pPr>
              <w:pStyle w:val="ListParagraph"/>
              <w:ind w:left="1440" w:hanging="360"/>
              <w:rPr>
                <w:lang w:val="en-US"/>
              </w:rPr>
            </w:pPr>
            <w:r>
              <w:t>b.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      </w:t>
            </w:r>
            <w:r>
              <w:t>Performance of Front list/ Back list.</w:t>
            </w:r>
          </w:p>
          <w:p w:rsidR="0082029A" w:rsidRDefault="0082029A" w:rsidP="0082029A">
            <w:pPr>
              <w:pStyle w:val="ListParagraph"/>
              <w:ind w:left="1440" w:hanging="360"/>
              <w:rPr>
                <w:lang w:val="en-US"/>
              </w:rPr>
            </w:pPr>
            <w:r>
              <w:t>c.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       </w:t>
            </w:r>
            <w:r>
              <w:t>Inventory Analysis</w:t>
            </w:r>
          </w:p>
          <w:p w:rsidR="0082029A" w:rsidRDefault="0082029A" w:rsidP="0082029A">
            <w:pPr>
              <w:pStyle w:val="ListParagraph"/>
              <w:ind w:hanging="360"/>
              <w:rPr>
                <w:lang w:val="en-US"/>
              </w:rPr>
            </w:pPr>
            <w:r>
              <w:t>2.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       </w:t>
            </w:r>
            <w:r>
              <w:t>Work out Efficiency of Expenses (Eg.  travel, promotion).</w:t>
            </w:r>
          </w:p>
          <w:p w:rsidR="0082029A" w:rsidRDefault="0082029A" w:rsidP="0082029A">
            <w:pPr>
              <w:pStyle w:val="ListParagraph"/>
              <w:ind w:hanging="360"/>
              <w:rPr>
                <w:lang w:val="en-US"/>
              </w:rPr>
            </w:pPr>
            <w:r>
              <w:t>3.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       </w:t>
            </w:r>
            <w:r>
              <w:t>Historical Analysis of investments, sales trend, expense trend and efficiency etc.</w:t>
            </w:r>
          </w:p>
          <w:p w:rsidR="0082029A" w:rsidRDefault="0082029A" w:rsidP="0082029A">
            <w:pPr>
              <w:pStyle w:val="ListParagraph"/>
              <w:ind w:hanging="360"/>
              <w:rPr>
                <w:lang w:val="en-US"/>
              </w:rPr>
            </w:pPr>
            <w:r>
              <w:t>4.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       </w:t>
            </w:r>
            <w:r>
              <w:t>Prepare &amp; analyze product P&amp;L on monthly basis.</w:t>
            </w:r>
          </w:p>
          <w:p w:rsidR="0082029A" w:rsidRDefault="0082029A" w:rsidP="0082029A">
            <w:pPr>
              <w:pStyle w:val="ListParagraph"/>
              <w:ind w:hanging="360"/>
              <w:rPr>
                <w:lang w:val="en-US"/>
              </w:rPr>
            </w:pPr>
            <w:r>
              <w:t>5.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       </w:t>
            </w:r>
            <w:r>
              <w:t>Work over the Quarterly/ Yearly forecasting.</w:t>
            </w:r>
          </w:p>
          <w:p w:rsidR="0082029A" w:rsidRDefault="0082029A" w:rsidP="0082029A">
            <w:pPr>
              <w:pStyle w:val="ListParagraph"/>
              <w:ind w:hanging="360"/>
            </w:pPr>
            <w:r>
              <w:t>6.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       </w:t>
            </w:r>
            <w:r>
              <w:t>Work on any projects as may be assigned from time to time.</w:t>
            </w:r>
          </w:p>
          <w:p w:rsidR="00F15B23" w:rsidRDefault="00F15B23" w:rsidP="0082029A">
            <w:pPr>
              <w:pStyle w:val="ListParagraph"/>
              <w:ind w:hanging="360"/>
            </w:pPr>
          </w:p>
          <w:p w:rsidR="00BA6AA3" w:rsidRPr="00E55331" w:rsidRDefault="00BA6AA3" w:rsidP="00431A19">
            <w:pPr>
              <w:pStyle w:val="ListParagraph"/>
              <w:ind w:hanging="360"/>
              <w:rPr>
                <w:rFonts w:ascii="Arial Narrow" w:hAnsi="Arial Narrow"/>
                <w:b/>
                <w:bCs/>
                <w:sz w:val="20"/>
                <w:lang w:val="en-US" w:eastAsia="en-US"/>
              </w:rPr>
            </w:pPr>
          </w:p>
        </w:tc>
      </w:tr>
      <w:tr w:rsidR="00B44002" w:rsidRPr="009D31B4" w:rsidTr="00AE5B77">
        <w:trPr>
          <w:trHeight w:val="263"/>
        </w:trPr>
        <w:tc>
          <w:tcPr>
            <w:tcW w:w="6048" w:type="dxa"/>
            <w:gridSpan w:val="3"/>
            <w:shd w:val="clear" w:color="auto" w:fill="E6E6E6"/>
          </w:tcPr>
          <w:p w:rsidR="00B44002" w:rsidRPr="009D31B4" w:rsidRDefault="00B44002" w:rsidP="00B44002">
            <w:pPr>
              <w:tabs>
                <w:tab w:val="left" w:pos="2100"/>
              </w:tabs>
              <w:spacing w:before="60" w:after="60"/>
              <w:rPr>
                <w:rFonts w:ascii="Calibri" w:hAnsi="Calibri" w:cs="Arial"/>
                <w:b/>
                <w:sz w:val="22"/>
                <w:szCs w:val="22"/>
              </w:rPr>
            </w:pPr>
            <w:r w:rsidRPr="009D31B4">
              <w:rPr>
                <w:rFonts w:ascii="Calibri" w:hAnsi="Calibri" w:cs="Arial"/>
                <w:b/>
                <w:sz w:val="22"/>
                <w:szCs w:val="22"/>
              </w:rPr>
              <w:t>Key KPIs          (where relevant)</w:t>
            </w:r>
          </w:p>
        </w:tc>
        <w:tc>
          <w:tcPr>
            <w:tcW w:w="4860" w:type="dxa"/>
            <w:gridSpan w:val="2"/>
            <w:shd w:val="clear" w:color="auto" w:fill="E6E6E6"/>
          </w:tcPr>
          <w:p w:rsidR="00B44002" w:rsidRPr="009D31B4" w:rsidRDefault="00B44002" w:rsidP="00B44002">
            <w:pPr>
              <w:spacing w:before="60" w:after="60"/>
              <w:rPr>
                <w:rFonts w:ascii="Calibri" w:hAnsi="Calibri" w:cs="Arial"/>
                <w:b/>
                <w:sz w:val="22"/>
                <w:szCs w:val="22"/>
              </w:rPr>
            </w:pPr>
            <w:r w:rsidRPr="009D31B4">
              <w:rPr>
                <w:rFonts w:ascii="Calibri" w:hAnsi="Calibri" w:cs="Arial"/>
                <w:b/>
                <w:sz w:val="22"/>
                <w:szCs w:val="22"/>
              </w:rPr>
              <w:t>Key Relationships</w:t>
            </w:r>
          </w:p>
        </w:tc>
      </w:tr>
      <w:tr w:rsidR="00B44002" w:rsidRPr="009D31B4" w:rsidTr="00D12F4A">
        <w:trPr>
          <w:trHeight w:hRule="exact" w:val="4642"/>
        </w:trPr>
        <w:tc>
          <w:tcPr>
            <w:tcW w:w="6048" w:type="dxa"/>
            <w:gridSpan w:val="3"/>
            <w:tcBorders>
              <w:bottom w:val="single" w:sz="4" w:space="0" w:color="auto"/>
            </w:tcBorders>
          </w:tcPr>
          <w:p w:rsidR="00684D72" w:rsidRDefault="00684D72" w:rsidP="003E6FD5">
            <w:pPr>
              <w:rPr>
                <w:rFonts w:ascii="Arial Narrow" w:hAnsi="Arial Narrow"/>
                <w:b/>
                <w:bCs/>
                <w:sz w:val="20"/>
                <w:lang w:val="en-US" w:eastAsia="en-US"/>
              </w:rPr>
            </w:pPr>
          </w:p>
          <w:p w:rsidR="00AC69E5" w:rsidRPr="00AE5B77" w:rsidRDefault="00AC69E5" w:rsidP="00A80146">
            <w:pPr>
              <w:spacing w:before="40"/>
              <w:jc w:val="both"/>
              <w:rPr>
                <w:rFonts w:ascii="Arial Narrow" w:hAnsi="Arial Narrow"/>
                <w:b/>
                <w:bCs/>
                <w:sz w:val="20"/>
                <w:lang w:val="en-US" w:eastAsia="en-US"/>
              </w:rPr>
            </w:pPr>
          </w:p>
        </w:tc>
        <w:tc>
          <w:tcPr>
            <w:tcW w:w="4860" w:type="dxa"/>
            <w:gridSpan w:val="2"/>
            <w:tcBorders>
              <w:bottom w:val="single" w:sz="4" w:space="0" w:color="auto"/>
            </w:tcBorders>
          </w:tcPr>
          <w:p w:rsidR="007F0426" w:rsidRPr="009D31B4" w:rsidRDefault="007F0426" w:rsidP="00A80146">
            <w:pPr>
              <w:autoSpaceDE w:val="0"/>
              <w:autoSpaceDN w:val="0"/>
              <w:adjustRightInd w:val="0"/>
              <w:ind w:left="36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B44002" w:rsidRPr="009D31B4" w:rsidTr="00AE5B77">
        <w:trPr>
          <w:trHeight w:val="343"/>
        </w:trPr>
        <w:tc>
          <w:tcPr>
            <w:tcW w:w="10908" w:type="dxa"/>
            <w:gridSpan w:val="5"/>
            <w:tcBorders>
              <w:bottom w:val="single" w:sz="4" w:space="0" w:color="auto"/>
            </w:tcBorders>
            <w:shd w:val="clear" w:color="auto" w:fill="E6E6E6"/>
          </w:tcPr>
          <w:p w:rsidR="00B44002" w:rsidRPr="009D31B4" w:rsidRDefault="00B44002" w:rsidP="00B44002">
            <w:pPr>
              <w:tabs>
                <w:tab w:val="left" w:pos="3060"/>
              </w:tabs>
              <w:spacing w:before="60" w:after="60"/>
              <w:rPr>
                <w:rFonts w:ascii="Calibri" w:hAnsi="Calibri" w:cs="Arial"/>
                <w:b/>
                <w:sz w:val="22"/>
                <w:szCs w:val="22"/>
              </w:rPr>
            </w:pPr>
            <w:r w:rsidRPr="009D31B4">
              <w:rPr>
                <w:rFonts w:ascii="Calibri" w:hAnsi="Calibri" w:cs="Arial"/>
                <w:b/>
                <w:sz w:val="22"/>
                <w:szCs w:val="22"/>
              </w:rPr>
              <w:t>Knowledge &amp; Skills</w:t>
            </w:r>
            <w:r w:rsidRPr="009D31B4">
              <w:rPr>
                <w:rFonts w:ascii="Calibri" w:hAnsi="Calibri" w:cs="Arial"/>
                <w:b/>
                <w:sz w:val="22"/>
                <w:szCs w:val="22"/>
              </w:rPr>
              <w:tab/>
            </w:r>
          </w:p>
        </w:tc>
      </w:tr>
    </w:tbl>
    <w:p w:rsidR="00B44002" w:rsidRPr="009D31B4" w:rsidRDefault="00B44002" w:rsidP="00B44002">
      <w:pPr>
        <w:spacing w:line="120" w:lineRule="auto"/>
        <w:rPr>
          <w:rFonts w:ascii="Calibri" w:hAnsi="Calibri" w:cs="Arial"/>
          <w:sz w:val="22"/>
          <w:szCs w:val="22"/>
        </w:rPr>
      </w:pPr>
    </w:p>
    <w:sectPr w:rsidR="00B44002" w:rsidRPr="009D31B4" w:rsidSect="00B44002">
      <w:headerReference w:type="first" r:id="rId8"/>
      <w:pgSz w:w="11906" w:h="16838"/>
      <w:pgMar w:top="-1276" w:right="386" w:bottom="357" w:left="284" w:header="709" w:footer="205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5A15" w:rsidRDefault="00785A15">
      <w:r>
        <w:separator/>
      </w:r>
    </w:p>
  </w:endnote>
  <w:endnote w:type="continuationSeparator" w:id="0">
    <w:p w:rsidR="00785A15" w:rsidRDefault="00785A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3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thercare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5A15" w:rsidRDefault="00785A15">
      <w:r>
        <w:separator/>
      </w:r>
    </w:p>
  </w:footnote>
  <w:footnote w:type="continuationSeparator" w:id="0">
    <w:p w:rsidR="00785A15" w:rsidRDefault="00785A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479B" w:rsidRDefault="006F479B" w:rsidP="00B44002">
    <w:pPr>
      <w:pStyle w:val="Header"/>
      <w:tabs>
        <w:tab w:val="clear" w:pos="4153"/>
        <w:tab w:val="clear" w:pos="8306"/>
        <w:tab w:val="left" w:pos="1815"/>
        <w:tab w:val="center" w:pos="5670"/>
        <w:tab w:val="right" w:pos="11057"/>
      </w:tabs>
      <w:ind w:left="181"/>
      <w:jc w:val="center"/>
    </w:pPr>
    <w:r>
      <w:tab/>
    </w:r>
    <w:r>
      <w:tab/>
    </w:r>
    <w:r w:rsidRPr="00BD7AA9">
      <w:rPr>
        <w:rFonts w:ascii="Mothercare" w:hAnsi="Mothercare"/>
        <w:sz w:val="36"/>
        <w:szCs w:val="36"/>
      </w:rPr>
      <w:t>Job Description</w:t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F326C"/>
    <w:multiLevelType w:val="hybridMultilevel"/>
    <w:tmpl w:val="2362B1B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B158F3"/>
    <w:multiLevelType w:val="hybridMultilevel"/>
    <w:tmpl w:val="440617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5E05D8A"/>
    <w:multiLevelType w:val="hybridMultilevel"/>
    <w:tmpl w:val="6E3441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DA0CF2"/>
    <w:multiLevelType w:val="hybridMultilevel"/>
    <w:tmpl w:val="C7FCA1C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6FE1728"/>
    <w:multiLevelType w:val="multilevel"/>
    <w:tmpl w:val="2130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075A40"/>
    <w:multiLevelType w:val="hybridMultilevel"/>
    <w:tmpl w:val="207ED5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2E05264A"/>
    <w:multiLevelType w:val="multilevel"/>
    <w:tmpl w:val="550C2D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30973C0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35925B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37347AD5"/>
    <w:multiLevelType w:val="hybridMultilevel"/>
    <w:tmpl w:val="FF98165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1CA11BC"/>
    <w:multiLevelType w:val="hybridMultilevel"/>
    <w:tmpl w:val="E726639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5726D07"/>
    <w:multiLevelType w:val="hybridMultilevel"/>
    <w:tmpl w:val="B2D2A542"/>
    <w:lvl w:ilvl="0" w:tplc="3B06BBE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A5A35D4"/>
    <w:multiLevelType w:val="hybridMultilevel"/>
    <w:tmpl w:val="CBF8A1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B954796"/>
    <w:multiLevelType w:val="hybridMultilevel"/>
    <w:tmpl w:val="1AFA4C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DD22502"/>
    <w:multiLevelType w:val="hybridMultilevel"/>
    <w:tmpl w:val="EB2EDC16"/>
    <w:lvl w:ilvl="0" w:tplc="3B06BBE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4F74C6C"/>
    <w:multiLevelType w:val="hybridMultilevel"/>
    <w:tmpl w:val="B7D27764"/>
    <w:lvl w:ilvl="0" w:tplc="6260583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Mothercare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Mothercar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592E1488"/>
    <w:multiLevelType w:val="hybridMultilevel"/>
    <w:tmpl w:val="064C0F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9B7089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>
    <w:nsid w:val="609C1CCC"/>
    <w:multiLevelType w:val="hybridMultilevel"/>
    <w:tmpl w:val="C93478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30F092D"/>
    <w:multiLevelType w:val="hybridMultilevel"/>
    <w:tmpl w:val="5BE26C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3A336AE"/>
    <w:multiLevelType w:val="multilevel"/>
    <w:tmpl w:val="582030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63B5621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>
    <w:nsid w:val="70D445C9"/>
    <w:multiLevelType w:val="hybridMultilevel"/>
    <w:tmpl w:val="CB3C55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68E689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>
    <w:nsid w:val="7D2019AD"/>
    <w:multiLevelType w:val="hybridMultilevel"/>
    <w:tmpl w:val="826E40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E891DE2"/>
    <w:multiLevelType w:val="hybridMultilevel"/>
    <w:tmpl w:val="32149BD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20"/>
  </w:num>
  <w:num w:numId="4">
    <w:abstractNumId w:val="6"/>
  </w:num>
  <w:num w:numId="5">
    <w:abstractNumId w:val="7"/>
  </w:num>
  <w:num w:numId="6">
    <w:abstractNumId w:val="25"/>
  </w:num>
  <w:num w:numId="7">
    <w:abstractNumId w:val="13"/>
  </w:num>
  <w:num w:numId="8">
    <w:abstractNumId w:val="0"/>
  </w:num>
  <w:num w:numId="9">
    <w:abstractNumId w:val="8"/>
  </w:num>
  <w:num w:numId="10">
    <w:abstractNumId w:val="17"/>
  </w:num>
  <w:num w:numId="11">
    <w:abstractNumId w:val="21"/>
  </w:num>
  <w:num w:numId="12">
    <w:abstractNumId w:val="11"/>
  </w:num>
  <w:num w:numId="13">
    <w:abstractNumId w:val="3"/>
  </w:num>
  <w:num w:numId="14">
    <w:abstractNumId w:val="9"/>
  </w:num>
  <w:num w:numId="15">
    <w:abstractNumId w:val="23"/>
  </w:num>
  <w:num w:numId="16">
    <w:abstractNumId w:val="24"/>
  </w:num>
  <w:num w:numId="17">
    <w:abstractNumId w:val="5"/>
  </w:num>
  <w:num w:numId="18">
    <w:abstractNumId w:val="16"/>
  </w:num>
  <w:num w:numId="19">
    <w:abstractNumId w:val="18"/>
  </w:num>
  <w:num w:numId="20">
    <w:abstractNumId w:val="19"/>
  </w:num>
  <w:num w:numId="21">
    <w:abstractNumId w:val="14"/>
  </w:num>
  <w:num w:numId="22">
    <w:abstractNumId w:val="22"/>
  </w:num>
  <w:num w:numId="23">
    <w:abstractNumId w:val="12"/>
  </w:num>
  <w:num w:numId="24">
    <w:abstractNumId w:val="4"/>
  </w:num>
  <w:num w:numId="25">
    <w:abstractNumId w:val="2"/>
  </w:num>
  <w:num w:numId="26">
    <w:abstractNumId w:val="1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3F01"/>
  <w:defaultTabStop w:val="720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8E3F21"/>
    <w:rsid w:val="000001C0"/>
    <w:rsid w:val="0000029F"/>
    <w:rsid w:val="00007442"/>
    <w:rsid w:val="00021DA9"/>
    <w:rsid w:val="00026A53"/>
    <w:rsid w:val="0009526D"/>
    <w:rsid w:val="000A0A3C"/>
    <w:rsid w:val="000B6609"/>
    <w:rsid w:val="000E0BF6"/>
    <w:rsid w:val="00134A93"/>
    <w:rsid w:val="00136E1C"/>
    <w:rsid w:val="00146396"/>
    <w:rsid w:val="00153877"/>
    <w:rsid w:val="0017656A"/>
    <w:rsid w:val="0019654E"/>
    <w:rsid w:val="001B2923"/>
    <w:rsid w:val="001C3F03"/>
    <w:rsid w:val="001C71B8"/>
    <w:rsid w:val="001E0647"/>
    <w:rsid w:val="00205ACA"/>
    <w:rsid w:val="00211A5F"/>
    <w:rsid w:val="002158ED"/>
    <w:rsid w:val="0027047E"/>
    <w:rsid w:val="002934AA"/>
    <w:rsid w:val="002939BA"/>
    <w:rsid w:val="002A4899"/>
    <w:rsid w:val="002F3A17"/>
    <w:rsid w:val="002F7747"/>
    <w:rsid w:val="00305C4D"/>
    <w:rsid w:val="00355C68"/>
    <w:rsid w:val="003B7602"/>
    <w:rsid w:val="003C6E33"/>
    <w:rsid w:val="003E6FD5"/>
    <w:rsid w:val="003F2629"/>
    <w:rsid w:val="00422DF6"/>
    <w:rsid w:val="00430B71"/>
    <w:rsid w:val="00431A19"/>
    <w:rsid w:val="004459B1"/>
    <w:rsid w:val="00514EDF"/>
    <w:rsid w:val="0052135A"/>
    <w:rsid w:val="0052596B"/>
    <w:rsid w:val="00552FFE"/>
    <w:rsid w:val="00597324"/>
    <w:rsid w:val="005B47C0"/>
    <w:rsid w:val="005C3316"/>
    <w:rsid w:val="0060605B"/>
    <w:rsid w:val="00644461"/>
    <w:rsid w:val="00651E7B"/>
    <w:rsid w:val="00684D72"/>
    <w:rsid w:val="006B0BAC"/>
    <w:rsid w:val="006C1857"/>
    <w:rsid w:val="006E477C"/>
    <w:rsid w:val="006F479B"/>
    <w:rsid w:val="00783C91"/>
    <w:rsid w:val="00785A15"/>
    <w:rsid w:val="00795D21"/>
    <w:rsid w:val="00797BD5"/>
    <w:rsid w:val="007D7281"/>
    <w:rsid w:val="007F0426"/>
    <w:rsid w:val="007F18CD"/>
    <w:rsid w:val="0082029A"/>
    <w:rsid w:val="008428BB"/>
    <w:rsid w:val="0086416E"/>
    <w:rsid w:val="00897F9E"/>
    <w:rsid w:val="008B03EB"/>
    <w:rsid w:val="008B0709"/>
    <w:rsid w:val="008B0A00"/>
    <w:rsid w:val="008B3E07"/>
    <w:rsid w:val="008B431E"/>
    <w:rsid w:val="008C2F19"/>
    <w:rsid w:val="008E3F21"/>
    <w:rsid w:val="008E44EE"/>
    <w:rsid w:val="008F3B7A"/>
    <w:rsid w:val="009223E7"/>
    <w:rsid w:val="00935E2C"/>
    <w:rsid w:val="009406A0"/>
    <w:rsid w:val="009427C5"/>
    <w:rsid w:val="00947B23"/>
    <w:rsid w:val="0098001C"/>
    <w:rsid w:val="009A4114"/>
    <w:rsid w:val="009D31B4"/>
    <w:rsid w:val="009D7128"/>
    <w:rsid w:val="009F64EF"/>
    <w:rsid w:val="00A06C86"/>
    <w:rsid w:val="00A40712"/>
    <w:rsid w:val="00A50B73"/>
    <w:rsid w:val="00A632E6"/>
    <w:rsid w:val="00A654C4"/>
    <w:rsid w:val="00A7364D"/>
    <w:rsid w:val="00A80146"/>
    <w:rsid w:val="00AC69E5"/>
    <w:rsid w:val="00AD7E65"/>
    <w:rsid w:val="00AE5B77"/>
    <w:rsid w:val="00AF743E"/>
    <w:rsid w:val="00AF7A33"/>
    <w:rsid w:val="00B315D7"/>
    <w:rsid w:val="00B37832"/>
    <w:rsid w:val="00B44002"/>
    <w:rsid w:val="00BA6AA3"/>
    <w:rsid w:val="00BE1ACD"/>
    <w:rsid w:val="00BF27EC"/>
    <w:rsid w:val="00C65936"/>
    <w:rsid w:val="00C87847"/>
    <w:rsid w:val="00C96AAD"/>
    <w:rsid w:val="00CA450E"/>
    <w:rsid w:val="00CA4767"/>
    <w:rsid w:val="00CD4C8F"/>
    <w:rsid w:val="00D12F4A"/>
    <w:rsid w:val="00D24B99"/>
    <w:rsid w:val="00D80925"/>
    <w:rsid w:val="00DA45B7"/>
    <w:rsid w:val="00DB3612"/>
    <w:rsid w:val="00DF5092"/>
    <w:rsid w:val="00E52526"/>
    <w:rsid w:val="00E55331"/>
    <w:rsid w:val="00E833EC"/>
    <w:rsid w:val="00E87FC4"/>
    <w:rsid w:val="00EA0451"/>
    <w:rsid w:val="00EC516F"/>
    <w:rsid w:val="00F13E77"/>
    <w:rsid w:val="00F15B23"/>
    <w:rsid w:val="00F27C07"/>
    <w:rsid w:val="00F344B1"/>
    <w:rsid w:val="00F6333F"/>
    <w:rsid w:val="00F85002"/>
    <w:rsid w:val="00F91A0D"/>
    <w:rsid w:val="00FA0812"/>
    <w:rsid w:val="00FA0CC6"/>
    <w:rsid w:val="00FD2C02"/>
    <w:rsid w:val="00FD5730"/>
    <w:rsid w:val="00FD6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7FF5"/>
    <w:rPr>
      <w:sz w:val="24"/>
      <w:szCs w:val="24"/>
      <w:lang w:val="en-GB" w:eastAsia="en-GB"/>
    </w:rPr>
  </w:style>
  <w:style w:type="paragraph" w:styleId="Heading2">
    <w:name w:val="heading 2"/>
    <w:basedOn w:val="Normal"/>
    <w:next w:val="Normal"/>
    <w:qFormat/>
    <w:rsid w:val="00BA6AA3"/>
    <w:pPr>
      <w:keepNext/>
      <w:outlineLvl w:val="1"/>
    </w:pPr>
    <w:rPr>
      <w:b/>
      <w:szCs w:val="20"/>
      <w:u w:val="single"/>
      <w:lang w:val="en-US" w:eastAsia="en-US"/>
    </w:rPr>
  </w:style>
  <w:style w:type="paragraph" w:styleId="Heading3">
    <w:name w:val="heading 3"/>
    <w:basedOn w:val="Normal"/>
    <w:next w:val="Normal"/>
    <w:qFormat/>
    <w:rsid w:val="00BA6AA3"/>
    <w:pPr>
      <w:keepNext/>
      <w:outlineLvl w:val="2"/>
    </w:pPr>
    <w:rPr>
      <w:b/>
      <w:sz w:val="22"/>
      <w:szCs w:val="20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D2A8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D2A8C"/>
    <w:pPr>
      <w:tabs>
        <w:tab w:val="center" w:pos="4153"/>
        <w:tab w:val="right" w:pos="8306"/>
      </w:tabs>
    </w:pPr>
  </w:style>
  <w:style w:type="paragraph" w:customStyle="1" w:styleId="NormalDS">
    <w:name w:val="Normal DS"/>
    <w:basedOn w:val="Normal"/>
    <w:rsid w:val="00324DDF"/>
    <w:pPr>
      <w:spacing w:after="260"/>
    </w:pPr>
    <w:rPr>
      <w:rFonts w:ascii="Times" w:hAnsi="Times"/>
      <w:sz w:val="23"/>
      <w:szCs w:val="20"/>
      <w:lang w:val="en-US" w:eastAsia="en-US"/>
    </w:rPr>
  </w:style>
  <w:style w:type="paragraph" w:styleId="BodyText">
    <w:name w:val="Body Text"/>
    <w:basedOn w:val="Normal"/>
    <w:link w:val="BodyTextChar"/>
    <w:rsid w:val="000E269C"/>
    <w:pPr>
      <w:widowControl w:val="0"/>
    </w:pPr>
    <w:rPr>
      <w:snapToGrid w:val="0"/>
      <w:sz w:val="16"/>
      <w:szCs w:val="20"/>
    </w:rPr>
  </w:style>
  <w:style w:type="character" w:customStyle="1" w:styleId="BodyTextChar">
    <w:name w:val="Body Text Char"/>
    <w:link w:val="BodyText"/>
    <w:rsid w:val="000E269C"/>
    <w:rPr>
      <w:snapToGrid w:val="0"/>
      <w:sz w:val="16"/>
      <w:lang w:val="en-GB"/>
    </w:rPr>
  </w:style>
  <w:style w:type="paragraph" w:styleId="NormalWeb">
    <w:name w:val="Normal (Web)"/>
    <w:basedOn w:val="Normal"/>
    <w:rsid w:val="003F3BFC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qFormat/>
    <w:rsid w:val="00EF6D50"/>
    <w:rPr>
      <w:b/>
      <w:bCs/>
    </w:rPr>
  </w:style>
  <w:style w:type="character" w:customStyle="1" w:styleId="apple-style-span">
    <w:name w:val="apple-style-span"/>
    <w:basedOn w:val="DefaultParagraphFont"/>
    <w:rsid w:val="00A06C86"/>
  </w:style>
  <w:style w:type="paragraph" w:styleId="BalloonText">
    <w:name w:val="Balloon Text"/>
    <w:basedOn w:val="Normal"/>
    <w:link w:val="BalloonTextChar"/>
    <w:rsid w:val="00305C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05C4D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uiPriority w:val="34"/>
    <w:qFormat/>
    <w:rsid w:val="0082029A"/>
    <w:pPr>
      <w:ind w:left="720"/>
    </w:pPr>
    <w:rPr>
      <w:rFonts w:ascii="Calibri" w:eastAsiaTheme="minorHAnsi" w:hAnsi="Calibri"/>
      <w:sz w:val="22"/>
      <w:szCs w:val="22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7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3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23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8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1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8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0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1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0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6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9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0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6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0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5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1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1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2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5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36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3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5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34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7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5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0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6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3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6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8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1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illsk\Local%20Settings\Temporary%20Internet%20Files\OLK21\Generic%20Job%20Description%20Template%20(May%202008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Generic Job Description Template (May 2008)</Template>
  <TotalTime>5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Title</vt:lpstr>
    </vt:vector>
  </TitlesOfParts>
  <Company>Mothercare UK</Company>
  <LinksUpToDate>false</LinksUpToDate>
  <CharactersWithSpaces>1132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Title</dc:title>
  <dc:creator>millsk</dc:creator>
  <cp:lastModifiedBy>Deepika</cp:lastModifiedBy>
  <cp:revision>6</cp:revision>
  <cp:lastPrinted>2012-12-13T09:10:00Z</cp:lastPrinted>
  <dcterms:created xsi:type="dcterms:W3CDTF">2012-12-13T09:21:00Z</dcterms:created>
  <dcterms:modified xsi:type="dcterms:W3CDTF">2013-04-30T06:57:00Z</dcterms:modified>
</cp:coreProperties>
</file>